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B93310" w:rsidRPr="005152F2" w14:paraId="4A28D124" w14:textId="77777777" w:rsidTr="00E941EF">
        <w:tc>
          <w:tcPr>
            <w:tcW w:w="3023" w:type="dxa"/>
          </w:tcPr>
          <w:p w14:paraId="1C1A0DCE" w14:textId="0C6B9028" w:rsidR="00B93310" w:rsidRPr="005152F2" w:rsidRDefault="00391D9F" w:rsidP="003856C9">
            <w:pPr>
              <w:pStyle w:val="Heading1"/>
            </w:pPr>
            <w:r>
              <w:t>Keke HArtley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441EB9" w:rsidRPr="005152F2" w14:paraId="73243105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2E905BF2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204608A" wp14:editId="2CF8850C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EF31BD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28F2C14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4E79926A" w14:textId="07A3A140" w:rsidR="00441EB9" w:rsidRPr="00453ACE" w:rsidRDefault="00453ACE" w:rsidP="00441EB9">
                  <w:pPr>
                    <w:pStyle w:val="Heading3"/>
                    <w:rPr>
                      <w:sz w:val="18"/>
                      <w:szCs w:val="18"/>
                    </w:rPr>
                  </w:pPr>
                  <w:r w:rsidRPr="00453ACE">
                    <w:rPr>
                      <w:sz w:val="18"/>
                      <w:szCs w:val="18"/>
                    </w:rPr>
                    <w:t>Kekedancequeen55@gmail.com</w:t>
                  </w:r>
                </w:p>
              </w:tc>
            </w:tr>
            <w:tr w:rsidR="00441EB9" w:rsidRPr="005152F2" w14:paraId="2794DD3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03EC9ECD" w14:textId="274264F5" w:rsidR="00441EB9" w:rsidRDefault="00441EB9" w:rsidP="00441EB9">
                  <w:pPr>
                    <w:pStyle w:val="Heading3"/>
                  </w:pPr>
                </w:p>
              </w:tc>
            </w:tr>
            <w:tr w:rsidR="00441EB9" w:rsidRPr="005152F2" w14:paraId="493CD744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4F6558E" w14:textId="729FFC3C" w:rsidR="00441EB9" w:rsidRDefault="000331FF" w:rsidP="00391D9F">
                  <w:pPr>
                    <w:pStyle w:val="Heading3"/>
                    <w:jc w:val="both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7E9C729E" wp14:editId="00B138F5">
                        <wp:simplePos x="0" y="0"/>
                        <wp:positionH relativeFrom="column">
                          <wp:posOffset>530860</wp:posOffset>
                        </wp:positionH>
                        <wp:positionV relativeFrom="paragraph">
                          <wp:posOffset>131445</wp:posOffset>
                        </wp:positionV>
                        <wp:extent cx="819150" cy="1057910"/>
                        <wp:effectExtent l="0" t="0" r="6350" b="0"/>
                        <wp:wrapThrough wrapText="bothSides">
                          <wp:wrapPolygon edited="0">
                            <wp:start x="0" y="0"/>
                            <wp:lineTo x="0" y="21263"/>
                            <wp:lineTo x="21433" y="21263"/>
                            <wp:lineTo x="21433" y="0"/>
                            <wp:lineTo x="0" y="0"/>
                          </wp:wrapPolygon>
                        </wp:wrapThrough>
                        <wp:docPr id="133484691" name="Pictur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484691" name="Picture 43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150" cy="1057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41EB9" w:rsidRPr="005152F2" w14:paraId="336AAC6F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3E1B2BC3" w14:textId="33B8F014" w:rsidR="00441EB9" w:rsidRDefault="00441EB9" w:rsidP="006528CA">
                  <w:pPr>
                    <w:pStyle w:val="Heading3"/>
                    <w:jc w:val="both"/>
                  </w:pPr>
                </w:p>
              </w:tc>
            </w:tr>
            <w:tr w:rsidR="00441EB9" w:rsidRPr="005152F2" w14:paraId="49589025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E65FAF0" w14:textId="60F34B58" w:rsidR="00441EB9" w:rsidRDefault="00441EB9" w:rsidP="00391D9F">
                  <w:pPr>
                    <w:pStyle w:val="Heading3"/>
                    <w:jc w:val="both"/>
                  </w:pPr>
                </w:p>
              </w:tc>
            </w:tr>
            <w:tr w:rsidR="00441EB9" w:rsidRPr="005152F2" w14:paraId="14B17BED" w14:textId="77777777" w:rsidTr="00F56435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659EB5CE" w14:textId="5DCD4496" w:rsidR="00441EB9" w:rsidRPr="00441EB9" w:rsidRDefault="00441EB9" w:rsidP="00391D9F">
                  <w:pPr>
                    <w:pStyle w:val="Heading3"/>
                    <w:jc w:val="both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</w:p>
              </w:tc>
            </w:tr>
            <w:tr w:rsidR="005A7E57" w:rsidRPr="005152F2" w14:paraId="78295CE0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77EBEFA3" w14:textId="77777777" w:rsidR="002C77B9" w:rsidRDefault="00000000" w:rsidP="002C77B9">
                  <w:pPr>
                    <w:pStyle w:val="Heading3"/>
                  </w:pPr>
                  <w:sdt>
                    <w:sdtPr>
                      <w:alias w:val="Objective:"/>
                      <w:tag w:val="Objective:"/>
                      <w:id w:val="319159961"/>
                      <w:placeholder>
                        <w:docPart w:val="55F2392B08ABA94287B7A32849E6540B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2B7747">
                        <w:t>Objective</w:t>
                      </w:r>
                    </w:sdtContent>
                  </w:sdt>
                </w:p>
                <w:p w14:paraId="3155376D" w14:textId="77777777" w:rsid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118B5198" wp14:editId="28C5FE66">
                            <wp:extent cx="221615" cy="0"/>
                            <wp:effectExtent l="0" t="0" r="26035" b="1905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4420B18" id="Straight Connector 83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D3C2A23" w14:textId="7EF82CA8" w:rsidR="005A7E57" w:rsidRDefault="006528CA" w:rsidP="00D11C4D">
                  <w:r>
                    <w:t>To entertain an audience</w:t>
                  </w:r>
                </w:p>
              </w:tc>
            </w:tr>
            <w:tr w:rsidR="00463463" w:rsidRPr="005152F2" w14:paraId="0206DCF6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65DCE73F" w14:textId="77777777" w:rsidR="005A7E57" w:rsidRDefault="00000000" w:rsidP="0043426C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614D37D197115C499786D31C70B972BE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>
                        <w:t>Skills</w:t>
                      </w:r>
                    </w:sdtContent>
                  </w:sdt>
                </w:p>
                <w:p w14:paraId="66A04F0D" w14:textId="77777777" w:rsidR="00616FF4" w:rsidRP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4EBD6226" wp14:editId="526B3680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4BB1698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F058688" w14:textId="7B304877" w:rsidR="00463463" w:rsidRPr="005152F2" w:rsidRDefault="001947BC" w:rsidP="00463463">
                  <w:r>
                    <w:t>Love to Act</w:t>
                  </w:r>
                  <w:r w:rsidR="00A31DF8">
                    <w:t>, Sing</w:t>
                  </w:r>
                  <w:r>
                    <w:t xml:space="preserve"> and Dance.  Horseback </w:t>
                  </w:r>
                  <w:r w:rsidR="000331FF">
                    <w:t>R</w:t>
                  </w:r>
                  <w:r>
                    <w:t xml:space="preserve">iding, </w:t>
                  </w:r>
                  <w:r w:rsidR="000331FF">
                    <w:t>Golf</w:t>
                  </w:r>
                  <w:r>
                    <w:t xml:space="preserve"> and Hockey</w:t>
                  </w:r>
                </w:p>
              </w:tc>
            </w:tr>
          </w:tbl>
          <w:p w14:paraId="5C577CC4" w14:textId="77777777" w:rsidR="00B93310" w:rsidRPr="005152F2" w:rsidRDefault="00B93310" w:rsidP="003856C9"/>
        </w:tc>
        <w:tc>
          <w:tcPr>
            <w:tcW w:w="723" w:type="dxa"/>
          </w:tcPr>
          <w:p w14:paraId="235A5C46" w14:textId="77777777" w:rsidR="00B93310" w:rsidRPr="005152F2" w:rsidRDefault="00B93310" w:rsidP="00463463"/>
        </w:tc>
        <w:tc>
          <w:tcPr>
            <w:tcW w:w="6190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90"/>
            </w:tblGrid>
            <w:tr w:rsidR="008F6337" w14:paraId="1C7586F4" w14:textId="77777777" w:rsidTr="001947BC">
              <w:trPr>
                <w:trHeight w:val="4104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405D4573" w14:textId="77777777" w:rsidR="00D9674E" w:rsidRDefault="00D9674E" w:rsidP="008F6337">
                  <w:pPr>
                    <w:pStyle w:val="Heading2"/>
                  </w:pPr>
                </w:p>
                <w:p w14:paraId="5D46690C" w14:textId="2D6E5105" w:rsidR="00D9674E" w:rsidRDefault="00D9674E" w:rsidP="008F6337">
                  <w:pPr>
                    <w:pStyle w:val="Heading2"/>
                  </w:pPr>
                  <w:r>
                    <w:t>Experience</w:t>
                  </w:r>
                </w:p>
                <w:p w14:paraId="4BC9B3AA" w14:textId="77777777" w:rsidR="00D9674E" w:rsidRPr="005152F2" w:rsidRDefault="00D9674E" w:rsidP="008F6337">
                  <w:pPr>
                    <w:pStyle w:val="Heading2"/>
                  </w:pPr>
                </w:p>
                <w:p w14:paraId="10C4C143" w14:textId="3C2C1527" w:rsidR="000331FF" w:rsidRDefault="000331FF" w:rsidP="002B3890">
                  <w:pPr>
                    <w:pStyle w:val="Heading4"/>
                  </w:pPr>
                  <w:r>
                    <w:t>THeatre south Playhouse</w:t>
                  </w:r>
                </w:p>
                <w:p w14:paraId="58CF5760" w14:textId="7F200537" w:rsidR="000331FF" w:rsidRDefault="000331FF" w:rsidP="000331FF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Addams Family</w:t>
                  </w:r>
                </w:p>
                <w:p w14:paraId="28FA4C96" w14:textId="421B1C66" w:rsidR="000331FF" w:rsidRPr="000331FF" w:rsidRDefault="000331FF" w:rsidP="000331FF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Ancestor</w:t>
                  </w:r>
                </w:p>
                <w:p w14:paraId="3E5E56A2" w14:textId="77777777" w:rsidR="000331FF" w:rsidRDefault="000331FF" w:rsidP="002B3890">
                  <w:pPr>
                    <w:pStyle w:val="Heading4"/>
                  </w:pPr>
                </w:p>
                <w:p w14:paraId="039993EB" w14:textId="6736DA37" w:rsidR="008F6337" w:rsidRDefault="001947BC" w:rsidP="002B3890">
                  <w:pPr>
                    <w:pStyle w:val="Heading4"/>
                  </w:pPr>
                  <w:r>
                    <w:t>Sarah Costello school of irish dance</w:t>
                  </w:r>
                </w:p>
                <w:p w14:paraId="35CC481B" w14:textId="209624A6" w:rsidR="008F6337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Irish Step Dance</w:t>
                  </w:r>
                </w:p>
                <w:p w14:paraId="0EDEEBB2" w14:textId="77777777" w:rsidR="001947BC" w:rsidRP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52B712A9" w14:textId="4452F498" w:rsidR="001947BC" w:rsidRDefault="001947BC" w:rsidP="001947BC">
                  <w:pPr>
                    <w:pStyle w:val="Heading4"/>
                  </w:pPr>
                  <w:r>
                    <w:t>Powerhouse dance compleX</w:t>
                  </w:r>
                </w:p>
                <w:p w14:paraId="6ADF6DBF" w14:textId="16894215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COntempo</w:t>
                  </w:r>
                  <w:r>
                    <w:rPr>
                      <w:b w:val="0"/>
                      <w:bCs/>
                    </w:rPr>
                    <w:t>rary, hip hop, acrobatics, musical Theatre</w:t>
                  </w:r>
                </w:p>
                <w:p w14:paraId="028428D9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122DE5F6" w14:textId="5C381BB1" w:rsidR="001947BC" w:rsidRDefault="001947BC" w:rsidP="001947BC">
                  <w:pPr>
                    <w:pStyle w:val="Heading4"/>
                  </w:pPr>
                  <w:r>
                    <w:t>Clermont Academy of dance</w:t>
                  </w:r>
                </w:p>
                <w:p w14:paraId="4E08D6CC" w14:textId="1DC99C75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Musical theatre, hip hop, jazz</w:t>
                  </w:r>
                </w:p>
                <w:p w14:paraId="145805EB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14839609" w14:textId="3955DB52" w:rsidR="001947BC" w:rsidRDefault="001947BC" w:rsidP="001947BC">
                  <w:pPr>
                    <w:pStyle w:val="Heading4"/>
                  </w:pPr>
                  <w:r w:rsidRPr="001947BC">
                    <w:t>Garden Theatre/Young Star musical</w:t>
                  </w:r>
                </w:p>
                <w:p w14:paraId="785495E5" w14:textId="62969E29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Willy wonka Junior</w:t>
                  </w:r>
                </w:p>
                <w:p w14:paraId="41465F7A" w14:textId="10AC9A83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matilda and Mrs. Salt</w:t>
                  </w:r>
                </w:p>
                <w:p w14:paraId="4B43214B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2DC5A74C" w14:textId="153567BF" w:rsidR="001947BC" w:rsidRDefault="001947BC" w:rsidP="001947BC">
                  <w:pPr>
                    <w:pStyle w:val="Heading4"/>
                  </w:pPr>
                  <w:r w:rsidRPr="001947BC">
                    <w:t>Central Florida COmmunity Arts</w:t>
                  </w:r>
                </w:p>
                <w:p w14:paraId="090AB0D0" w14:textId="581A9905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Moana Jr.</w:t>
                  </w:r>
                </w:p>
                <w:p w14:paraId="4BC8279D" w14:textId="77777777" w:rsidR="001947BC" w:rsidRP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678E2F71" w14:textId="77777777" w:rsidR="001947BC" w:rsidRDefault="001947BC" w:rsidP="001947BC">
                  <w:pPr>
                    <w:pStyle w:val="Heading4"/>
                    <w:rPr>
                      <w:rFonts w:eastAsiaTheme="minorEastAsia" w:cstheme="minorBidi"/>
                      <w:i/>
                      <w:iCs w:val="0"/>
                    </w:rPr>
                  </w:pPr>
                </w:p>
                <w:p w14:paraId="6306F1C2" w14:textId="41A214D6" w:rsidR="008F6337" w:rsidRDefault="008F6337" w:rsidP="001947BC">
                  <w:pPr>
                    <w:jc w:val="both"/>
                  </w:pPr>
                </w:p>
              </w:tc>
            </w:tr>
            <w:tr w:rsidR="008F6337" w14:paraId="79F651F6" w14:textId="77777777" w:rsidTr="001947BC">
              <w:trPr>
                <w:trHeight w:val="1904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63C7128F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7D924FF982B90F488277232214FD9B5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Education</w:t>
                      </w:r>
                    </w:sdtContent>
                  </w:sdt>
                </w:p>
                <w:p w14:paraId="671FE292" w14:textId="7405D555" w:rsidR="007B2F5C" w:rsidRDefault="006528CA" w:rsidP="002B3890">
                  <w:pPr>
                    <w:pStyle w:val="Heading4"/>
                  </w:pPr>
                  <w:r>
                    <w:t>HomeSchooled 3</w:t>
                  </w:r>
                  <w:r w:rsidRPr="006528CA">
                    <w:rPr>
                      <w:vertAlign w:val="superscript"/>
                    </w:rPr>
                    <w:t>rd</w:t>
                  </w:r>
                  <w:r>
                    <w:t xml:space="preserve"> Grade Student</w:t>
                  </w:r>
                </w:p>
                <w:p w14:paraId="29A63CB1" w14:textId="2AB9D01C" w:rsidR="001947BC" w:rsidRPr="001947BC" w:rsidRDefault="001947BC" w:rsidP="002B3890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Favorite subjects are math and science</w:t>
                  </w:r>
                </w:p>
                <w:p w14:paraId="41050DFC" w14:textId="770F2677" w:rsidR="008F6337" w:rsidRDefault="008F6337" w:rsidP="007B2F5C"/>
              </w:tc>
            </w:tr>
          </w:tbl>
          <w:p w14:paraId="7C4A5196" w14:textId="77777777" w:rsidR="008F6337" w:rsidRPr="005152F2" w:rsidRDefault="008F6337" w:rsidP="003856C9"/>
        </w:tc>
      </w:tr>
    </w:tbl>
    <w:p w14:paraId="1AEC3044" w14:textId="77777777" w:rsidR="00E941EF" w:rsidRDefault="00E941EF" w:rsidP="0019561F">
      <w:pPr>
        <w:pStyle w:val="NoSpacing"/>
      </w:pPr>
    </w:p>
    <w:sectPr w:rsidR="00E941EF" w:rsidSect="00FE20E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37B5A7" w14:textId="77777777" w:rsidR="00F66358" w:rsidRDefault="00F66358" w:rsidP="003856C9">
      <w:pPr>
        <w:spacing w:after="0" w:line="240" w:lineRule="auto"/>
      </w:pPr>
      <w:r>
        <w:separator/>
      </w:r>
    </w:p>
  </w:endnote>
  <w:endnote w:type="continuationSeparator" w:id="0">
    <w:p w14:paraId="785C70A3" w14:textId="77777777" w:rsidR="00F66358" w:rsidRDefault="00F66358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E5E18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7B3F8757" wp14:editId="4F3806B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FBB14EB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1BnfBkAAGe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2B7747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82565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0F5FDF6B" wp14:editId="6C0ABB8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54C88D91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149F5C" w14:textId="77777777" w:rsidR="00F66358" w:rsidRDefault="00F66358" w:rsidP="003856C9">
      <w:pPr>
        <w:spacing w:after="0" w:line="240" w:lineRule="auto"/>
      </w:pPr>
      <w:r>
        <w:separator/>
      </w:r>
    </w:p>
  </w:footnote>
  <w:footnote w:type="continuationSeparator" w:id="0">
    <w:p w14:paraId="7F3B1D01" w14:textId="77777777" w:rsidR="00F66358" w:rsidRDefault="00F66358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2B3BCA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61D1C67A" wp14:editId="47B80FB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14E3761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AAA62D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3366B343" wp14:editId="05F7D2D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227EE3B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M+fUhYAAEO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9F"/>
    <w:rsid w:val="000331FF"/>
    <w:rsid w:val="00052BE1"/>
    <w:rsid w:val="0007412A"/>
    <w:rsid w:val="0010199E"/>
    <w:rsid w:val="001765FE"/>
    <w:rsid w:val="001947BC"/>
    <w:rsid w:val="0019561F"/>
    <w:rsid w:val="001B32D2"/>
    <w:rsid w:val="001C3431"/>
    <w:rsid w:val="00293B83"/>
    <w:rsid w:val="002A3621"/>
    <w:rsid w:val="002B3890"/>
    <w:rsid w:val="002B7747"/>
    <w:rsid w:val="002C77B9"/>
    <w:rsid w:val="002F485A"/>
    <w:rsid w:val="003053D9"/>
    <w:rsid w:val="003856C9"/>
    <w:rsid w:val="00391D9F"/>
    <w:rsid w:val="00396369"/>
    <w:rsid w:val="003F4D31"/>
    <w:rsid w:val="0043426C"/>
    <w:rsid w:val="00441EB9"/>
    <w:rsid w:val="00453ACE"/>
    <w:rsid w:val="00463463"/>
    <w:rsid w:val="00473EF8"/>
    <w:rsid w:val="004760E5"/>
    <w:rsid w:val="004D22BB"/>
    <w:rsid w:val="005152F2"/>
    <w:rsid w:val="00534E4E"/>
    <w:rsid w:val="00551D35"/>
    <w:rsid w:val="00557019"/>
    <w:rsid w:val="005674AC"/>
    <w:rsid w:val="005A1E51"/>
    <w:rsid w:val="005A7E57"/>
    <w:rsid w:val="00616FF4"/>
    <w:rsid w:val="006528CA"/>
    <w:rsid w:val="006A3CE7"/>
    <w:rsid w:val="00743379"/>
    <w:rsid w:val="007803B7"/>
    <w:rsid w:val="007B2F5C"/>
    <w:rsid w:val="007C5F05"/>
    <w:rsid w:val="00832043"/>
    <w:rsid w:val="00832F81"/>
    <w:rsid w:val="00840229"/>
    <w:rsid w:val="008C7CA2"/>
    <w:rsid w:val="008F6337"/>
    <w:rsid w:val="00900D55"/>
    <w:rsid w:val="0094719F"/>
    <w:rsid w:val="00950D65"/>
    <w:rsid w:val="00A31DF8"/>
    <w:rsid w:val="00A42F91"/>
    <w:rsid w:val="00AF1258"/>
    <w:rsid w:val="00B01E52"/>
    <w:rsid w:val="00B076A1"/>
    <w:rsid w:val="00B550FC"/>
    <w:rsid w:val="00B85871"/>
    <w:rsid w:val="00B93310"/>
    <w:rsid w:val="00BC1F18"/>
    <w:rsid w:val="00BD2E58"/>
    <w:rsid w:val="00BF6BAB"/>
    <w:rsid w:val="00C007A5"/>
    <w:rsid w:val="00C4403A"/>
    <w:rsid w:val="00C6671C"/>
    <w:rsid w:val="00CE6306"/>
    <w:rsid w:val="00D11C4D"/>
    <w:rsid w:val="00D5067A"/>
    <w:rsid w:val="00D9674E"/>
    <w:rsid w:val="00DC79BB"/>
    <w:rsid w:val="00E34D58"/>
    <w:rsid w:val="00E941EF"/>
    <w:rsid w:val="00EB1C1B"/>
    <w:rsid w:val="00F56435"/>
    <w:rsid w:val="00F66358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A65F2"/>
  <w15:chartTrackingRefBased/>
  <w15:docId w15:val="{B3DBA21C-DBE4-2B41-A09A-284556E8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illhartley/Library/Containers/com.microsoft.Word/Data/Library/Application%20Support/Microsoft/Office/16.0/DTS/en-US%7b5FD6F7E8-5622-9E4E-881C-2F33C66F413C%7d/%7bBBC4C029-1F50-294F-924F-91708107E7A1%7dtf1639274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55F2392B08ABA94287B7A32849E65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26CF9-906B-3B49-976B-687A2C9791E7}"/>
      </w:docPartPr>
      <w:docPartBody>
        <w:p w:rsidR="00371821" w:rsidRDefault="00000000">
          <w:pPr>
            <w:pStyle w:val="55F2392B08ABA94287B7A32849E6540B"/>
          </w:pPr>
          <w:r>
            <w:t>Objective</w:t>
          </w:r>
        </w:p>
      </w:docPartBody>
    </w:docPart>
    <w:docPart>
      <w:docPartPr>
        <w:name w:val="614D37D197115C499786D31C70B97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D29F1-71E4-4843-8DC1-505AAAAA305A}"/>
      </w:docPartPr>
      <w:docPartBody>
        <w:p w:rsidR="00371821" w:rsidRDefault="00000000">
          <w:pPr>
            <w:pStyle w:val="614D37D197115C499786D31C70B972BE"/>
          </w:pPr>
          <w:r>
            <w:t>Skills</w:t>
          </w:r>
        </w:p>
      </w:docPartBody>
    </w:docPart>
    <w:docPart>
      <w:docPartPr>
        <w:name w:val="7D924FF982B90F488277232214FD9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775C1-CA0C-B740-9BFB-0EF1D50C81A4}"/>
      </w:docPartPr>
      <w:docPartBody>
        <w:p w:rsidR="00371821" w:rsidRDefault="00000000">
          <w:pPr>
            <w:pStyle w:val="7D924FF982B90F488277232214FD9B5F"/>
          </w:pPr>
          <w:r w:rsidRPr="005152F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3F"/>
    <w:rsid w:val="001C3431"/>
    <w:rsid w:val="002F1257"/>
    <w:rsid w:val="00371821"/>
    <w:rsid w:val="0072633F"/>
    <w:rsid w:val="0094719F"/>
    <w:rsid w:val="00950D65"/>
    <w:rsid w:val="009538A8"/>
    <w:rsid w:val="00F8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F2392B08ABA94287B7A32849E6540B">
    <w:name w:val="55F2392B08ABA94287B7A32849E6540B"/>
  </w:style>
  <w:style w:type="paragraph" w:customStyle="1" w:styleId="614D37D197115C499786D31C70B972BE">
    <w:name w:val="614D37D197115C499786D31C70B972BE"/>
  </w:style>
  <w:style w:type="paragraph" w:customStyle="1" w:styleId="7D924FF982B90F488277232214FD9B5F">
    <w:name w:val="7D924FF982B90F488277232214FD9B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{BBC4C029-1F50-294F-924F-91708107E7A1}tf16392740.dotx</Template>
  <TotalTime>0</TotalTime>
  <Pages>1</Pages>
  <Words>89</Words>
  <Characters>543</Characters>
  <Application>Microsoft Office Word</Application>
  <DocSecurity>0</DocSecurity>
  <Lines>54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 Hartley</dc:creator>
  <cp:keywords/>
  <dc:description/>
  <cp:lastModifiedBy>Jill  Hartley</cp:lastModifiedBy>
  <cp:revision>2</cp:revision>
  <dcterms:created xsi:type="dcterms:W3CDTF">2026-08-07T01:28:00Z</dcterms:created>
  <dcterms:modified xsi:type="dcterms:W3CDTF">2026-08-07T01:28:00Z</dcterms:modified>
</cp:coreProperties>
</file>